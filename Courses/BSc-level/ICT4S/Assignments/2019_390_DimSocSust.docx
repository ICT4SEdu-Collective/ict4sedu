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488FE" w14:textId="5ADC2C2A" w:rsidR="00B309F4" w:rsidRPr="005E3881" w:rsidRDefault="005F4170" w:rsidP="00B309F4">
      <w:pPr>
        <w:pStyle w:val="Heading1"/>
        <w:jc w:val="center"/>
        <w:rPr>
          <w:rFonts w:ascii="Times" w:hAnsi="Times" w:cs="Times"/>
        </w:rPr>
      </w:pPr>
      <w:r>
        <w:rPr>
          <w:rFonts w:ascii="Times" w:hAnsi="Times" w:cs="Times"/>
        </w:rPr>
        <w:t>Social</w:t>
      </w:r>
      <w:r w:rsidR="00B309F4">
        <w:rPr>
          <w:rFonts w:ascii="Times" w:hAnsi="Times" w:cs="Times"/>
        </w:rPr>
        <w:t xml:space="preserve"> Sustainability Assignment</w:t>
      </w:r>
    </w:p>
    <w:p w14:paraId="624868E4" w14:textId="77777777" w:rsidR="00B309F4" w:rsidRDefault="00B309F4" w:rsidP="00B309F4"/>
    <w:p w14:paraId="0EECCCE5" w14:textId="01C7B3D8" w:rsidR="00B309F4" w:rsidRDefault="004C6D66" w:rsidP="00B309F4">
      <w:r>
        <w:t>Social</w:t>
      </w:r>
      <w:r w:rsidR="00B309F4">
        <w:t xml:space="preserve"> sustainability is one of the five sustainability dimensions we </w:t>
      </w:r>
      <w:r w:rsidR="001F2517">
        <w:t>have</w:t>
      </w:r>
      <w:r w:rsidR="00B309F4">
        <w:t xml:space="preserve"> talk</w:t>
      </w:r>
      <w:r w:rsidR="001F2517">
        <w:t>ed</w:t>
      </w:r>
      <w:r w:rsidR="00B309F4">
        <w:t xml:space="preserve"> about. It means to sustain </w:t>
      </w:r>
      <w:r w:rsidR="001F2517">
        <w:t>a community</w:t>
      </w:r>
      <w:r w:rsidR="00B309F4">
        <w:t xml:space="preserve"> and ensure </w:t>
      </w:r>
      <w:r w:rsidR="001F2517">
        <w:t xml:space="preserve">the </w:t>
      </w:r>
      <w:r w:rsidR="00B309F4">
        <w:t xml:space="preserve">wellbeing </w:t>
      </w:r>
      <w:r w:rsidR="001F2517">
        <w:t xml:space="preserve">of the community </w:t>
      </w:r>
      <w:r w:rsidR="00B309F4">
        <w:t>over the course of time.</w:t>
      </w:r>
      <w:r w:rsidR="001F2517">
        <w:t xml:space="preserve"> This includes values like trust, reliability, connectedness, and caring for each other.</w:t>
      </w:r>
    </w:p>
    <w:p w14:paraId="2D7D2D68" w14:textId="77777777" w:rsidR="00B309F4" w:rsidRDefault="00B309F4" w:rsidP="00B309F4"/>
    <w:p w14:paraId="3643BBCF" w14:textId="1E6C6A6C" w:rsidR="00B309F4" w:rsidRDefault="00B309F4" w:rsidP="00B309F4">
      <w:r>
        <w:t xml:space="preserve">I want you to spend at least two hours by Sunday doing something </w:t>
      </w:r>
      <w:r w:rsidR="001F2517">
        <w:t xml:space="preserve">for someone else – go volunteer at the community </w:t>
      </w:r>
      <w:proofErr w:type="spellStart"/>
      <w:r w:rsidR="001F2517">
        <w:t>center</w:t>
      </w:r>
      <w:proofErr w:type="spellEnd"/>
      <w:r w:rsidR="001F2517">
        <w:t xml:space="preserve"> (</w:t>
      </w:r>
      <w:hyperlink r:id="rId7" w:history="1">
        <w:r w:rsidR="001F2517" w:rsidRPr="008F3FDA">
          <w:rPr>
            <w:rStyle w:val="Hyperlink"/>
          </w:rPr>
          <w:t>https://www.ucodic.org/volunteer/</w:t>
        </w:r>
      </w:hyperlink>
      <w:r w:rsidR="001F2517">
        <w:t>), write a long-due letter to a family member, spend some time with a friend who’s going through something, walk your neighbour’s dog, promote a valuable social cause and do fundraising, volunteer at a nursing home to spend time (</w:t>
      </w:r>
      <w:r w:rsidR="001F2517" w:rsidRPr="001F2517">
        <w:t>https://www.volunteermatch.org</w:t>
      </w:r>
      <w:r w:rsidR="001F2517">
        <w:t>)</w:t>
      </w:r>
      <w:r>
        <w:t xml:space="preserve"> – your call.</w:t>
      </w:r>
    </w:p>
    <w:p w14:paraId="5F88C38C" w14:textId="77777777" w:rsidR="00B309F4" w:rsidRDefault="00B309F4" w:rsidP="00B309F4"/>
    <w:p w14:paraId="1CC2B96A" w14:textId="02E796D2" w:rsidR="00B309F4" w:rsidRDefault="00B309F4" w:rsidP="00B309F4">
      <w:r>
        <w:t xml:space="preserve">Take a picture that represents </w:t>
      </w:r>
      <w:r w:rsidR="001F2517">
        <w:t>what you did</w:t>
      </w:r>
      <w:r>
        <w:t xml:space="preserve"> and submit it with a caption that explains it.</w:t>
      </w:r>
    </w:p>
    <w:p w14:paraId="754FCC08" w14:textId="7AB12FC1" w:rsidR="00B309F4" w:rsidRDefault="00B309F4" w:rsidP="00B309F4">
      <w:r>
        <w:t xml:space="preserve">You don’t have to submit pictures of yourself or friends – it should just represent what you did that brought </w:t>
      </w:r>
      <w:r w:rsidR="001F2517">
        <w:t>others</w:t>
      </w:r>
      <w:r>
        <w:t xml:space="preserve"> joy.</w:t>
      </w:r>
    </w:p>
    <w:p w14:paraId="11533569" w14:textId="77777777" w:rsidR="00B309F4" w:rsidRDefault="00B309F4" w:rsidP="00B309F4"/>
    <w:p w14:paraId="4034C334" w14:textId="3D1416AF" w:rsidR="00B309F4" w:rsidRDefault="00B309F4" w:rsidP="00B309F4">
      <w:pPr>
        <w:rPr>
          <w:b/>
        </w:rPr>
      </w:pPr>
      <w:r>
        <w:rPr>
          <w:b/>
        </w:rPr>
        <w:t>Please</w:t>
      </w:r>
      <w:r w:rsidRPr="00B426AB">
        <w:rPr>
          <w:b/>
        </w:rPr>
        <w:t xml:space="preserve"> submit </w:t>
      </w:r>
      <w:r>
        <w:rPr>
          <w:b/>
        </w:rPr>
        <w:t xml:space="preserve">via the </w:t>
      </w:r>
      <w:proofErr w:type="spellStart"/>
      <w:r>
        <w:rPr>
          <w:b/>
        </w:rPr>
        <w:t>BeachBoard</w:t>
      </w:r>
      <w:proofErr w:type="spellEnd"/>
      <w:r>
        <w:rPr>
          <w:b/>
        </w:rPr>
        <w:t xml:space="preserve"> Dropbox </w:t>
      </w:r>
      <w:r w:rsidRPr="00B426AB">
        <w:rPr>
          <w:b/>
        </w:rPr>
        <w:t xml:space="preserve">by </w:t>
      </w:r>
      <w:r>
        <w:rPr>
          <w:b/>
        </w:rPr>
        <w:t xml:space="preserve">Sunday February </w:t>
      </w:r>
      <w:r w:rsidR="001F2517">
        <w:rPr>
          <w:b/>
        </w:rPr>
        <w:t>17</w:t>
      </w:r>
      <w:r w:rsidR="001F2517">
        <w:rPr>
          <w:b/>
          <w:vertAlign w:val="superscript"/>
        </w:rPr>
        <w:t>th</w:t>
      </w:r>
      <w:proofErr w:type="gramStart"/>
      <w:r>
        <w:rPr>
          <w:b/>
        </w:rPr>
        <w:t xml:space="preserve"> 2019</w:t>
      </w:r>
      <w:proofErr w:type="gramEnd"/>
      <w:r>
        <w:rPr>
          <w:b/>
        </w:rPr>
        <w:t>.</w:t>
      </w:r>
    </w:p>
    <w:p w14:paraId="4331755C" w14:textId="77777777" w:rsidR="00B309F4" w:rsidRDefault="00B309F4" w:rsidP="00B309F4">
      <w:pPr>
        <w:rPr>
          <w:b/>
        </w:rPr>
      </w:pPr>
      <w:bookmarkStart w:id="0" w:name="_GoBack"/>
      <w:bookmarkEnd w:id="0"/>
    </w:p>
    <w:p w14:paraId="5B703199" w14:textId="77777777" w:rsidR="00B309F4" w:rsidRPr="00902606" w:rsidRDefault="00B309F4" w:rsidP="00B309F4">
      <w:pPr>
        <w:spacing w:after="200" w:line="276" w:lineRule="auto"/>
      </w:pPr>
    </w:p>
    <w:p w14:paraId="73EF7548" w14:textId="336FFCDD" w:rsidR="00902606" w:rsidRPr="00B309F4" w:rsidRDefault="00902606" w:rsidP="00B309F4"/>
    <w:sectPr w:rsidR="00902606" w:rsidRPr="00B309F4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CF62B1" w14:textId="77777777" w:rsidR="00083FE9" w:rsidRDefault="00083FE9">
      <w:r>
        <w:separator/>
      </w:r>
    </w:p>
  </w:endnote>
  <w:endnote w:type="continuationSeparator" w:id="0">
    <w:p w14:paraId="6ADF1C76" w14:textId="77777777" w:rsidR="00083FE9" w:rsidRDefault="00083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Arial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56610" w14:textId="77777777" w:rsidR="007B1578" w:rsidRDefault="007B1578" w:rsidP="00470BE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B95418" w14:textId="77777777" w:rsidR="007B1578" w:rsidRDefault="007B1578" w:rsidP="00D150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76298" w14:textId="0911C628" w:rsidR="007B1578" w:rsidRPr="00D150A5" w:rsidRDefault="007B1578" w:rsidP="00470BE3">
    <w:pPr>
      <w:pStyle w:val="Footer"/>
      <w:framePr w:wrap="around" w:vAnchor="text" w:hAnchor="margin" w:xAlign="right" w:y="1"/>
      <w:rPr>
        <w:rStyle w:val="PageNumber"/>
        <w:i/>
        <w:sz w:val="20"/>
      </w:rPr>
    </w:pPr>
    <w:r w:rsidRPr="00D150A5">
      <w:rPr>
        <w:rStyle w:val="PageNumber"/>
        <w:i/>
        <w:sz w:val="20"/>
      </w:rPr>
      <w:t xml:space="preserve">Page </w:t>
    </w:r>
    <w:r w:rsidRPr="00D150A5">
      <w:rPr>
        <w:rStyle w:val="PageNumber"/>
        <w:i/>
        <w:sz w:val="20"/>
      </w:rPr>
      <w:fldChar w:fldCharType="begin"/>
    </w:r>
    <w:r w:rsidRPr="00D150A5">
      <w:rPr>
        <w:rStyle w:val="PageNumber"/>
        <w:i/>
        <w:sz w:val="20"/>
      </w:rPr>
      <w:instrText xml:space="preserve">PAGE  </w:instrText>
    </w:r>
    <w:r w:rsidRPr="00D150A5">
      <w:rPr>
        <w:rStyle w:val="PageNumber"/>
        <w:i/>
        <w:sz w:val="20"/>
      </w:rPr>
      <w:fldChar w:fldCharType="separate"/>
    </w:r>
    <w:r w:rsidR="00781069">
      <w:rPr>
        <w:rStyle w:val="PageNumber"/>
        <w:i/>
        <w:noProof/>
        <w:sz w:val="20"/>
      </w:rPr>
      <w:t>2</w:t>
    </w:r>
    <w:r w:rsidRPr="00D150A5">
      <w:rPr>
        <w:rStyle w:val="PageNumber"/>
        <w:i/>
        <w:sz w:val="20"/>
      </w:rPr>
      <w:fldChar w:fldCharType="end"/>
    </w:r>
    <w:r w:rsidRPr="00D150A5">
      <w:rPr>
        <w:rStyle w:val="PageNumber"/>
        <w:i/>
        <w:sz w:val="20"/>
      </w:rPr>
      <w:t xml:space="preserve"> of </w:t>
    </w:r>
    <w:r>
      <w:rPr>
        <w:rStyle w:val="PageNumber"/>
        <w:i/>
        <w:sz w:val="20"/>
      </w:rPr>
      <w:t>1</w:t>
    </w:r>
  </w:p>
  <w:p w14:paraId="2DBE294D" w14:textId="2C6F8851" w:rsidR="007B1578" w:rsidRPr="006B33CC" w:rsidRDefault="007B1578" w:rsidP="006B33CC">
    <w:pPr>
      <w:pBdr>
        <w:top w:val="single" w:sz="4" w:space="1" w:color="auto"/>
      </w:pBdr>
      <w:tabs>
        <w:tab w:val="right" w:pos="9360"/>
      </w:tabs>
      <w:autoSpaceDE w:val="0"/>
      <w:autoSpaceDN w:val="0"/>
      <w:adjustRightInd w:val="0"/>
      <w:ind w:right="360"/>
      <w:rPr>
        <w:i/>
        <w:iCs/>
        <w:sz w:val="20"/>
        <w:szCs w:val="20"/>
        <w:lang w:val="en-US"/>
      </w:rPr>
    </w:pPr>
    <w:r>
      <w:rPr>
        <w:i/>
        <w:iCs/>
        <w:sz w:val="20"/>
        <w:szCs w:val="20"/>
        <w:lang w:val="en-US"/>
      </w:rPr>
      <w:t>ENGR 390 ICT4S</w:t>
    </w:r>
    <w:r w:rsidRPr="00260B42">
      <w:rPr>
        <w:i/>
        <w:iCs/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A765B" w14:textId="77777777" w:rsidR="00083FE9" w:rsidRDefault="00083FE9">
      <w:r>
        <w:separator/>
      </w:r>
    </w:p>
  </w:footnote>
  <w:footnote w:type="continuationSeparator" w:id="0">
    <w:p w14:paraId="3A1DE140" w14:textId="77777777" w:rsidR="00083FE9" w:rsidRDefault="00083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A2746" w14:textId="24666F9E" w:rsidR="007B1578" w:rsidRDefault="007B1578" w:rsidP="006B33CC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i/>
        <w:iCs/>
        <w:sz w:val="20"/>
        <w:szCs w:val="20"/>
      </w:rPr>
    </w:pPr>
    <w:r>
      <w:rPr>
        <w:i/>
        <w:iCs/>
        <w:sz w:val="20"/>
        <w:szCs w:val="20"/>
      </w:rPr>
      <w:t>ENGR 390, Spring 201</w:t>
    </w:r>
    <w:r w:rsidR="007203EB">
      <w:rPr>
        <w:i/>
        <w:iCs/>
        <w:sz w:val="20"/>
        <w:szCs w:val="20"/>
      </w:rPr>
      <w:t>9</w:t>
    </w:r>
    <w:r>
      <w:rPr>
        <w:i/>
        <w:iCs/>
        <w:sz w:val="20"/>
        <w:szCs w:val="20"/>
      </w:rPr>
      <w:t xml:space="preserve"> 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  <w:t>California State University Long Beach</w:t>
    </w:r>
  </w:p>
  <w:p w14:paraId="40018AD0" w14:textId="7A9A9354" w:rsidR="007B1578" w:rsidRPr="00AC6B77" w:rsidRDefault="007B1578" w:rsidP="006B33CC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i/>
        <w:iCs/>
        <w:sz w:val="20"/>
        <w:szCs w:val="20"/>
      </w:rPr>
    </w:pPr>
    <w:r>
      <w:rPr>
        <w:i/>
        <w:iCs/>
        <w:sz w:val="20"/>
        <w:szCs w:val="20"/>
      </w:rPr>
      <w:t>ICT4S</w:t>
    </w: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  <w:t xml:space="preserve">Birgit </w:t>
    </w:r>
    <w:proofErr w:type="spellStart"/>
    <w:r>
      <w:rPr>
        <w:i/>
        <w:iCs/>
        <w:sz w:val="20"/>
        <w:szCs w:val="20"/>
      </w:rPr>
      <w:t>Penzenstadler</w:t>
    </w:r>
    <w:proofErr w:type="spellEnd"/>
    <w:r w:rsidRPr="00AC6B77"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</w:p>
  <w:p w14:paraId="163713FF" w14:textId="77777777" w:rsidR="007B1578" w:rsidRPr="006B33CC" w:rsidRDefault="007B1578" w:rsidP="006B3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90CDB"/>
    <w:multiLevelType w:val="hybridMultilevel"/>
    <w:tmpl w:val="C95A2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B21538"/>
    <w:multiLevelType w:val="hybridMultilevel"/>
    <w:tmpl w:val="8222C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01395D"/>
    <w:multiLevelType w:val="hybridMultilevel"/>
    <w:tmpl w:val="BA48CA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B72301"/>
    <w:multiLevelType w:val="hybridMultilevel"/>
    <w:tmpl w:val="FDDCA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474DF9"/>
    <w:multiLevelType w:val="hybridMultilevel"/>
    <w:tmpl w:val="3326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E7DC9"/>
    <w:multiLevelType w:val="hybridMultilevel"/>
    <w:tmpl w:val="DD823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8C78B8"/>
    <w:multiLevelType w:val="hybridMultilevel"/>
    <w:tmpl w:val="9998D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3B2BFE"/>
    <w:multiLevelType w:val="hybridMultilevel"/>
    <w:tmpl w:val="7048D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attachedTemplate r:id="rId1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91"/>
    <w:rsid w:val="00001A18"/>
    <w:rsid w:val="000117F3"/>
    <w:rsid w:val="00026D2F"/>
    <w:rsid w:val="0002723C"/>
    <w:rsid w:val="00031F2E"/>
    <w:rsid w:val="000404A3"/>
    <w:rsid w:val="00045B91"/>
    <w:rsid w:val="00054F18"/>
    <w:rsid w:val="00083FE9"/>
    <w:rsid w:val="000B4666"/>
    <w:rsid w:val="000B6F68"/>
    <w:rsid w:val="000C5454"/>
    <w:rsid w:val="000E3A0D"/>
    <w:rsid w:val="000E7638"/>
    <w:rsid w:val="000F47D0"/>
    <w:rsid w:val="001379D8"/>
    <w:rsid w:val="00137FA6"/>
    <w:rsid w:val="00172BFE"/>
    <w:rsid w:val="001C5DB2"/>
    <w:rsid w:val="001D6B05"/>
    <w:rsid w:val="001F1AC0"/>
    <w:rsid w:val="001F2517"/>
    <w:rsid w:val="001F2D22"/>
    <w:rsid w:val="00226719"/>
    <w:rsid w:val="002559ED"/>
    <w:rsid w:val="0026561C"/>
    <w:rsid w:val="00267868"/>
    <w:rsid w:val="00271F7F"/>
    <w:rsid w:val="00292578"/>
    <w:rsid w:val="00297304"/>
    <w:rsid w:val="002C3BF8"/>
    <w:rsid w:val="002F7640"/>
    <w:rsid w:val="003022D6"/>
    <w:rsid w:val="00386232"/>
    <w:rsid w:val="00386A1F"/>
    <w:rsid w:val="00394401"/>
    <w:rsid w:val="003F67AC"/>
    <w:rsid w:val="00401FE7"/>
    <w:rsid w:val="00404A37"/>
    <w:rsid w:val="0042396F"/>
    <w:rsid w:val="00430682"/>
    <w:rsid w:val="004330BE"/>
    <w:rsid w:val="00435EDB"/>
    <w:rsid w:val="004413DC"/>
    <w:rsid w:val="0044481D"/>
    <w:rsid w:val="00470581"/>
    <w:rsid w:val="00470BE3"/>
    <w:rsid w:val="00496791"/>
    <w:rsid w:val="004B789F"/>
    <w:rsid w:val="004C6D66"/>
    <w:rsid w:val="004E2E94"/>
    <w:rsid w:val="004E6F1D"/>
    <w:rsid w:val="004E7B59"/>
    <w:rsid w:val="0052519E"/>
    <w:rsid w:val="00530B5B"/>
    <w:rsid w:val="00556DF8"/>
    <w:rsid w:val="005940C8"/>
    <w:rsid w:val="00596953"/>
    <w:rsid w:val="00596FD2"/>
    <w:rsid w:val="005B3D45"/>
    <w:rsid w:val="005E04AC"/>
    <w:rsid w:val="005E091B"/>
    <w:rsid w:val="005E3881"/>
    <w:rsid w:val="005E6A51"/>
    <w:rsid w:val="005F4170"/>
    <w:rsid w:val="005F4E1F"/>
    <w:rsid w:val="005F7FFB"/>
    <w:rsid w:val="006600F1"/>
    <w:rsid w:val="00660102"/>
    <w:rsid w:val="00662CA4"/>
    <w:rsid w:val="00666F0E"/>
    <w:rsid w:val="00690EA9"/>
    <w:rsid w:val="00694BD4"/>
    <w:rsid w:val="0069618A"/>
    <w:rsid w:val="006A60BF"/>
    <w:rsid w:val="006B1B45"/>
    <w:rsid w:val="006B33CC"/>
    <w:rsid w:val="006C523B"/>
    <w:rsid w:val="006C6F5A"/>
    <w:rsid w:val="006D2B7B"/>
    <w:rsid w:val="006E0164"/>
    <w:rsid w:val="006E22F9"/>
    <w:rsid w:val="006E5B81"/>
    <w:rsid w:val="00700C08"/>
    <w:rsid w:val="0071479C"/>
    <w:rsid w:val="007203EB"/>
    <w:rsid w:val="0072077B"/>
    <w:rsid w:val="0073114C"/>
    <w:rsid w:val="00741962"/>
    <w:rsid w:val="0074792D"/>
    <w:rsid w:val="00750AB7"/>
    <w:rsid w:val="0076317E"/>
    <w:rsid w:val="00781069"/>
    <w:rsid w:val="00783217"/>
    <w:rsid w:val="007B0703"/>
    <w:rsid w:val="007B1578"/>
    <w:rsid w:val="007C7651"/>
    <w:rsid w:val="007E22A0"/>
    <w:rsid w:val="007E4C4C"/>
    <w:rsid w:val="007F01E2"/>
    <w:rsid w:val="007F667C"/>
    <w:rsid w:val="008028A6"/>
    <w:rsid w:val="00806DB5"/>
    <w:rsid w:val="00807272"/>
    <w:rsid w:val="00831062"/>
    <w:rsid w:val="00832167"/>
    <w:rsid w:val="00847092"/>
    <w:rsid w:val="00850982"/>
    <w:rsid w:val="0087592B"/>
    <w:rsid w:val="00883154"/>
    <w:rsid w:val="00897BA1"/>
    <w:rsid w:val="008B76B7"/>
    <w:rsid w:val="008D1D97"/>
    <w:rsid w:val="008F212D"/>
    <w:rsid w:val="00902606"/>
    <w:rsid w:val="00914913"/>
    <w:rsid w:val="00935D95"/>
    <w:rsid w:val="00952606"/>
    <w:rsid w:val="00976F1F"/>
    <w:rsid w:val="009A7644"/>
    <w:rsid w:val="009B367B"/>
    <w:rsid w:val="009E6BA9"/>
    <w:rsid w:val="009F4988"/>
    <w:rsid w:val="009F72E0"/>
    <w:rsid w:val="00A00617"/>
    <w:rsid w:val="00A0132C"/>
    <w:rsid w:val="00A23A96"/>
    <w:rsid w:val="00A26D48"/>
    <w:rsid w:val="00A328E7"/>
    <w:rsid w:val="00A5338A"/>
    <w:rsid w:val="00A5435C"/>
    <w:rsid w:val="00A60554"/>
    <w:rsid w:val="00A81C8E"/>
    <w:rsid w:val="00A92F3B"/>
    <w:rsid w:val="00AA05C1"/>
    <w:rsid w:val="00AC3E8B"/>
    <w:rsid w:val="00AC6B77"/>
    <w:rsid w:val="00AD3D45"/>
    <w:rsid w:val="00AD5132"/>
    <w:rsid w:val="00AE60E4"/>
    <w:rsid w:val="00AE7D92"/>
    <w:rsid w:val="00AF64F8"/>
    <w:rsid w:val="00B070BB"/>
    <w:rsid w:val="00B107B5"/>
    <w:rsid w:val="00B201F7"/>
    <w:rsid w:val="00B2054E"/>
    <w:rsid w:val="00B309F4"/>
    <w:rsid w:val="00B3721E"/>
    <w:rsid w:val="00B426AB"/>
    <w:rsid w:val="00B52A0D"/>
    <w:rsid w:val="00B52D92"/>
    <w:rsid w:val="00B52DC9"/>
    <w:rsid w:val="00B75D17"/>
    <w:rsid w:val="00B82A78"/>
    <w:rsid w:val="00B920D0"/>
    <w:rsid w:val="00B93117"/>
    <w:rsid w:val="00BA4D17"/>
    <w:rsid w:val="00BB780B"/>
    <w:rsid w:val="00BC46D7"/>
    <w:rsid w:val="00BE6EEF"/>
    <w:rsid w:val="00C10384"/>
    <w:rsid w:val="00C110EE"/>
    <w:rsid w:val="00C260B9"/>
    <w:rsid w:val="00C51971"/>
    <w:rsid w:val="00C6147A"/>
    <w:rsid w:val="00C71C4F"/>
    <w:rsid w:val="00C95D92"/>
    <w:rsid w:val="00CC495A"/>
    <w:rsid w:val="00CD5219"/>
    <w:rsid w:val="00CD74C9"/>
    <w:rsid w:val="00D03A4D"/>
    <w:rsid w:val="00D150A5"/>
    <w:rsid w:val="00D644A4"/>
    <w:rsid w:val="00D74BFA"/>
    <w:rsid w:val="00D926D8"/>
    <w:rsid w:val="00D94BB8"/>
    <w:rsid w:val="00DA54F0"/>
    <w:rsid w:val="00DB1444"/>
    <w:rsid w:val="00DC2308"/>
    <w:rsid w:val="00DC5079"/>
    <w:rsid w:val="00DD185D"/>
    <w:rsid w:val="00DD6532"/>
    <w:rsid w:val="00DD7BC4"/>
    <w:rsid w:val="00DE49FC"/>
    <w:rsid w:val="00E00CA9"/>
    <w:rsid w:val="00E10FFE"/>
    <w:rsid w:val="00E13E7C"/>
    <w:rsid w:val="00E21941"/>
    <w:rsid w:val="00E32681"/>
    <w:rsid w:val="00E511B2"/>
    <w:rsid w:val="00E64988"/>
    <w:rsid w:val="00F14014"/>
    <w:rsid w:val="00F27573"/>
    <w:rsid w:val="00F47A8A"/>
    <w:rsid w:val="00F47CC0"/>
    <w:rsid w:val="00F63BD0"/>
    <w:rsid w:val="00F668E8"/>
    <w:rsid w:val="00F67E7D"/>
    <w:rsid w:val="00F77B54"/>
    <w:rsid w:val="00F850FA"/>
    <w:rsid w:val="00F95E5A"/>
    <w:rsid w:val="00FA4EE9"/>
    <w:rsid w:val="00FB3A3C"/>
    <w:rsid w:val="00FD2DE7"/>
    <w:rsid w:val="00FF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9AA25"/>
  <w14:defaultImageDpi w14:val="0"/>
  <w15:docId w15:val="{1D448469-6B0E-DE4B-A513-0E392BE1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1F7"/>
    <w:pPr>
      <w:spacing w:after="0" w:line="240" w:lineRule="auto"/>
    </w:pPr>
    <w:rPr>
      <w:sz w:val="24"/>
      <w:szCs w:val="24"/>
      <w:lang w:val="en-AU"/>
    </w:rPr>
  </w:style>
  <w:style w:type="paragraph" w:styleId="Heading1">
    <w:name w:val="heading 1"/>
    <w:basedOn w:val="Normal"/>
    <w:link w:val="Heading1Char"/>
    <w:uiPriority w:val="9"/>
    <w:qFormat/>
    <w:rsid w:val="007E22A0"/>
    <w:pPr>
      <w:spacing w:before="330" w:after="97"/>
      <w:outlineLvl w:val="0"/>
    </w:pPr>
    <w:rPr>
      <w:b/>
      <w:bCs/>
      <w:color w:val="808080"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F6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AU" w:eastAsia="x-none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0B6F68"/>
    <w:rPr>
      <w:rFonts w:asciiTheme="majorHAnsi" w:eastAsiaTheme="majorEastAsia" w:hAnsiTheme="majorHAnsi" w:cs="Times New Roman"/>
      <w:b/>
      <w:bCs/>
      <w:i/>
      <w:iCs/>
      <w:sz w:val="28"/>
      <w:szCs w:val="28"/>
      <w:lang w:val="en-AU" w:eastAsia="x-none"/>
    </w:rPr>
  </w:style>
  <w:style w:type="paragraph" w:styleId="Header">
    <w:name w:val="header"/>
    <w:basedOn w:val="Normal"/>
    <w:link w:val="HeaderChar"/>
    <w:uiPriority w:val="99"/>
    <w:rsid w:val="00AC6B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4"/>
      <w:szCs w:val="24"/>
      <w:lang w:val="en-AU" w:eastAsia="x-none"/>
    </w:rPr>
  </w:style>
  <w:style w:type="paragraph" w:styleId="Footer">
    <w:name w:val="footer"/>
    <w:basedOn w:val="Normal"/>
    <w:link w:val="FooterChar"/>
    <w:uiPriority w:val="99"/>
    <w:rsid w:val="00AC6B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en-AU" w:eastAsia="x-none"/>
    </w:rPr>
  </w:style>
  <w:style w:type="character" w:styleId="Hyperlink">
    <w:name w:val="Hyperlink"/>
    <w:basedOn w:val="DefaultParagraphFont"/>
    <w:uiPriority w:val="99"/>
    <w:rsid w:val="00CD5219"/>
    <w:rPr>
      <w:rFonts w:cs="Times New Roman"/>
      <w:color w:val="003366"/>
      <w:u w:val="single"/>
      <w:shd w:val="clear" w:color="auto" w:fill="auto"/>
    </w:rPr>
  </w:style>
  <w:style w:type="paragraph" w:styleId="NormalWeb">
    <w:name w:val="Normal (Web)"/>
    <w:basedOn w:val="Normal"/>
    <w:uiPriority w:val="99"/>
    <w:rsid w:val="007E22A0"/>
    <w:pPr>
      <w:spacing w:before="72" w:after="144"/>
    </w:pPr>
  </w:style>
  <w:style w:type="paragraph" w:styleId="Title">
    <w:name w:val="Title"/>
    <w:basedOn w:val="Normal"/>
    <w:link w:val="TitleChar"/>
    <w:uiPriority w:val="99"/>
    <w:qFormat/>
    <w:rsid w:val="00B201F7"/>
    <w:pPr>
      <w:spacing w:before="240" w:after="60"/>
      <w:jc w:val="center"/>
      <w:outlineLvl w:val="0"/>
    </w:pPr>
    <w:rPr>
      <w:rFonts w:ascii="Arial" w:eastAsia="SimSun" w:hAnsi="Arial" w:cs="Arial"/>
      <w:b/>
      <w:bCs/>
      <w:kern w:val="28"/>
      <w:sz w:val="32"/>
      <w:szCs w:val="32"/>
      <w:lang w:val="en-GB" w:eastAsia="zh-CN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  <w:lang w:val="en-AU" w:eastAsia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B201F7"/>
    <w:pPr>
      <w:autoSpaceDE w:val="0"/>
      <w:autoSpaceDN w:val="0"/>
      <w:spacing w:before="120" w:after="60" w:line="360" w:lineRule="auto"/>
      <w:ind w:left="284" w:right="284"/>
      <w:jc w:val="center"/>
      <w:outlineLvl w:val="1"/>
    </w:pPr>
    <w:rPr>
      <w:rFonts w:ascii="Arial" w:eastAsia="SimSun" w:hAnsi="Arial" w:cs="Arial"/>
      <w:b/>
      <w:bCs/>
      <w:sz w:val="20"/>
      <w:szCs w:val="20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ajorHAnsi" w:eastAsiaTheme="majorEastAsia" w:hAnsiTheme="majorHAnsi" w:cs="Times New Roman"/>
      <w:sz w:val="24"/>
      <w:szCs w:val="24"/>
      <w:lang w:val="en-AU" w:eastAsia="x-none"/>
    </w:rPr>
  </w:style>
  <w:style w:type="paragraph" w:customStyle="1" w:styleId="IEEEMainTextCharChar">
    <w:name w:val="IEEE Main Text Char Char"/>
    <w:basedOn w:val="Normal"/>
    <w:uiPriority w:val="99"/>
    <w:rsid w:val="00B201F7"/>
    <w:pPr>
      <w:autoSpaceDE w:val="0"/>
      <w:autoSpaceDN w:val="0"/>
      <w:spacing w:before="60" w:after="60"/>
      <w:ind w:left="239" w:right="239"/>
      <w:jc w:val="both"/>
    </w:pPr>
    <w:rPr>
      <w:rFonts w:eastAsia="SimSun"/>
      <w:kern w:val="28"/>
    </w:rPr>
  </w:style>
  <w:style w:type="character" w:styleId="HTMLCode">
    <w:name w:val="HTML Code"/>
    <w:basedOn w:val="DefaultParagraphFont"/>
    <w:uiPriority w:val="99"/>
    <w:rsid w:val="000B6F68"/>
    <w:rPr>
      <w:rFonts w:ascii="Courier New" w:hAnsi="Courier New" w:cs="Times New Roman"/>
      <w:sz w:val="22"/>
    </w:rPr>
  </w:style>
  <w:style w:type="table" w:styleId="TableGrid">
    <w:name w:val="Table Grid"/>
    <w:basedOn w:val="TableNormal"/>
    <w:uiPriority w:val="59"/>
    <w:rsid w:val="00694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150A5"/>
  </w:style>
  <w:style w:type="paragraph" w:styleId="ListParagraph">
    <w:name w:val="List Paragraph"/>
    <w:basedOn w:val="Normal"/>
    <w:uiPriority w:val="34"/>
    <w:qFormat/>
    <w:rsid w:val="00750A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0E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EA9"/>
    <w:rPr>
      <w:rFonts w:ascii="Segoe UI" w:hAnsi="Segoe UI" w:cs="Segoe UI"/>
      <w:sz w:val="18"/>
      <w:szCs w:val="18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6561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56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561C"/>
    <w:rPr>
      <w:sz w:val="24"/>
      <w:szCs w:val="24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561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561C"/>
    <w:rPr>
      <w:b/>
      <w:bCs/>
      <w:sz w:val="20"/>
      <w:szCs w:val="20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1F2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34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60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85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09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4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19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23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093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110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450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01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555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6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4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6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6912">
          <w:marLeft w:val="255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914">
          <w:marLeft w:val="78"/>
          <w:marRight w:val="0"/>
          <w:marTop w:val="240"/>
          <w:marBottom w:val="39"/>
          <w:divBdr>
            <w:top w:val="double" w:sz="6" w:space="0" w:color="808080"/>
            <w:left w:val="double" w:sz="6" w:space="0" w:color="808080"/>
            <w:bottom w:val="double" w:sz="6" w:space="0" w:color="808080"/>
            <w:right w:val="double" w:sz="6" w:space="0" w:color="808080"/>
          </w:divBdr>
        </w:div>
        <w:div w:id="1926456915">
          <w:marLeft w:val="0"/>
          <w:marRight w:val="0"/>
          <w:marTop w:val="0"/>
          <w:marBottom w:val="0"/>
          <w:divBdr>
            <w:top w:val="double" w:sz="6" w:space="0" w:color="808080"/>
            <w:left w:val="double" w:sz="6" w:space="0" w:color="808080"/>
            <w:bottom w:val="double" w:sz="6" w:space="0" w:color="808080"/>
            <w:right w:val="double" w:sz="6" w:space="0" w:color="808080"/>
          </w:divBdr>
        </w:div>
      </w:divsChild>
    </w:div>
    <w:div w:id="20360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66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36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3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4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ucodic.org/voluntee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Ban%20Al-Ani\Application%20Data\Microsoft\Templates\ICS%20102%20Update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Settings\Ban Al-Ani\Application Data\Microsoft\Templates\ICS 102 Updated.dot</Template>
  <TotalTime>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</vt:lpstr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subject/>
  <dc:creator>Basil Naji</dc:creator>
  <cp:keywords/>
  <dc:description/>
  <cp:lastModifiedBy>Birgit Penzenstadler</cp:lastModifiedBy>
  <cp:revision>3</cp:revision>
  <cp:lastPrinted>2019-01-30T18:37:00Z</cp:lastPrinted>
  <dcterms:created xsi:type="dcterms:W3CDTF">2019-02-13T18:53:00Z</dcterms:created>
  <dcterms:modified xsi:type="dcterms:W3CDTF">2019-02-13T20:18:00Z</dcterms:modified>
</cp:coreProperties>
</file>