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AEA862" w14:textId="572E9102" w:rsidR="005E3881" w:rsidRPr="005E3881" w:rsidRDefault="007203EB" w:rsidP="005E3881">
      <w:pPr>
        <w:pStyle w:val="Heading1"/>
        <w:jc w:val="center"/>
        <w:rPr>
          <w:rFonts w:ascii="Times" w:hAnsi="Times" w:cs="Times"/>
        </w:rPr>
      </w:pPr>
      <w:bookmarkStart w:id="0" w:name="_GoBack"/>
      <w:r>
        <w:rPr>
          <w:rFonts w:ascii="Times" w:hAnsi="Times" w:cs="Times"/>
        </w:rPr>
        <w:t>Freewriting Assignment</w:t>
      </w:r>
      <w:r w:rsidR="003022D6">
        <w:rPr>
          <w:rFonts w:ascii="Times" w:hAnsi="Times" w:cs="Times"/>
        </w:rPr>
        <w:t xml:space="preserve"> (</w:t>
      </w:r>
      <w:r>
        <w:rPr>
          <w:rFonts w:ascii="Times" w:hAnsi="Times" w:cs="Times"/>
        </w:rPr>
        <w:t>~ 200</w:t>
      </w:r>
      <w:r w:rsidR="003022D6">
        <w:rPr>
          <w:rFonts w:ascii="Times" w:hAnsi="Times" w:cs="Times"/>
        </w:rPr>
        <w:t xml:space="preserve"> words)</w:t>
      </w:r>
      <w:bookmarkEnd w:id="0"/>
    </w:p>
    <w:p w14:paraId="529769E4" w14:textId="77777777" w:rsidR="00E64988" w:rsidRDefault="00E64988" w:rsidP="00E10FFE"/>
    <w:p w14:paraId="4744B81E" w14:textId="2666D8C9" w:rsidR="004E6F1D" w:rsidRDefault="004E6F1D" w:rsidP="00E10FFE">
      <w:r>
        <w:t>This</w:t>
      </w:r>
      <w:r w:rsidR="007C7651">
        <w:t xml:space="preserve"> </w:t>
      </w:r>
      <w:r>
        <w:t xml:space="preserve">week you are writing </w:t>
      </w:r>
      <w:r w:rsidR="007203EB">
        <w:t>200</w:t>
      </w:r>
      <w:r>
        <w:t xml:space="preserve"> word</w:t>
      </w:r>
      <w:r w:rsidR="007203EB">
        <w:t>s</w:t>
      </w:r>
      <w:r>
        <w:t xml:space="preserve"> </w:t>
      </w:r>
      <w:r w:rsidR="007203EB">
        <w:t>to get me a first impression of your writing</w:t>
      </w:r>
      <w:r>
        <w:t>.</w:t>
      </w:r>
    </w:p>
    <w:p w14:paraId="13069658" w14:textId="77777777" w:rsidR="00C10384" w:rsidRDefault="00C10384" w:rsidP="00E10FFE"/>
    <w:p w14:paraId="26C8A99A" w14:textId="75B1DF30" w:rsidR="004E6F1D" w:rsidRDefault="007203EB" w:rsidP="00E10FFE">
      <w:r>
        <w:t xml:space="preserve">Imagine you are telling a good friend (proper language though, please, not slang </w:t>
      </w:r>
      <w:proofErr w:type="gramStart"/>
      <w:r>
        <w:t>;-) )</w:t>
      </w:r>
      <w:proofErr w:type="gramEnd"/>
      <w:r>
        <w:t xml:space="preserve"> who is not attending this class your insights from the first two class meetings. Describe how you understood sustainability before and whether you understand it any different now.</w:t>
      </w:r>
    </w:p>
    <w:p w14:paraId="1CC8B7FA" w14:textId="21512A64" w:rsidR="00C10384" w:rsidRDefault="00C10384" w:rsidP="00E10FFE"/>
    <w:p w14:paraId="2F90CA52" w14:textId="5B9E046F" w:rsidR="00902606" w:rsidRDefault="007203EB" w:rsidP="003022D6">
      <w:pPr>
        <w:rPr>
          <w:b/>
        </w:rPr>
      </w:pPr>
      <w:r>
        <w:rPr>
          <w:b/>
        </w:rPr>
        <w:t>Please</w:t>
      </w:r>
      <w:r w:rsidR="003022D6" w:rsidRPr="00B426AB">
        <w:rPr>
          <w:b/>
        </w:rPr>
        <w:t xml:space="preserve"> submit </w:t>
      </w:r>
      <w:r w:rsidR="005940C8">
        <w:rPr>
          <w:b/>
        </w:rPr>
        <w:t xml:space="preserve">via </w:t>
      </w:r>
      <w:r>
        <w:rPr>
          <w:b/>
        </w:rPr>
        <w:t xml:space="preserve">the </w:t>
      </w:r>
      <w:r w:rsidR="005940C8">
        <w:rPr>
          <w:b/>
        </w:rPr>
        <w:t xml:space="preserve">BeachBoard Dropbox </w:t>
      </w:r>
      <w:r w:rsidR="003022D6" w:rsidRPr="00B426AB">
        <w:rPr>
          <w:b/>
        </w:rPr>
        <w:t xml:space="preserve">by </w:t>
      </w:r>
      <w:r>
        <w:rPr>
          <w:b/>
        </w:rPr>
        <w:t>Sunday</w:t>
      </w:r>
      <w:r w:rsidR="007B1578">
        <w:rPr>
          <w:b/>
        </w:rPr>
        <w:t xml:space="preserve"> </w:t>
      </w:r>
      <w:r>
        <w:rPr>
          <w:b/>
        </w:rPr>
        <w:t>February 3</w:t>
      </w:r>
      <w:r>
        <w:rPr>
          <w:b/>
          <w:vertAlign w:val="superscript"/>
        </w:rPr>
        <w:t>rd</w:t>
      </w:r>
      <w:proofErr w:type="gramStart"/>
      <w:r w:rsidR="007B1578">
        <w:rPr>
          <w:b/>
        </w:rPr>
        <w:t xml:space="preserve"> </w:t>
      </w:r>
      <w:r w:rsidR="00B426AB">
        <w:rPr>
          <w:b/>
        </w:rPr>
        <w:t>201</w:t>
      </w:r>
      <w:r>
        <w:rPr>
          <w:b/>
        </w:rPr>
        <w:t>9</w:t>
      </w:r>
      <w:proofErr w:type="gramEnd"/>
      <w:r w:rsidR="007B1578">
        <w:rPr>
          <w:b/>
        </w:rPr>
        <w:t>.</w:t>
      </w:r>
    </w:p>
    <w:p w14:paraId="258468CC" w14:textId="77777777" w:rsidR="00781069" w:rsidRDefault="00781069" w:rsidP="003022D6">
      <w:pPr>
        <w:rPr>
          <w:b/>
        </w:rPr>
      </w:pPr>
    </w:p>
    <w:p w14:paraId="71AE7930" w14:textId="6860FFEE" w:rsidR="003022D6" w:rsidRPr="007203EB" w:rsidRDefault="00E64988" w:rsidP="00902606">
      <w:pPr>
        <w:spacing w:after="200" w:line="276" w:lineRule="auto"/>
      </w:pPr>
      <w:r>
        <w:t xml:space="preserve">There is a general rubric for written communication that I will use for your assignments. While it is a little overengineered to use this rubric on a </w:t>
      </w:r>
      <w:proofErr w:type="gramStart"/>
      <w:r>
        <w:t>200 word</w:t>
      </w:r>
      <w:proofErr w:type="gramEnd"/>
      <w:r>
        <w:t xml:space="preserve"> writing sample, I want to introduce you to it so you know what I will be looking for. </w:t>
      </w:r>
      <w:r>
        <w:br/>
      </w:r>
      <w:r w:rsidR="00902606" w:rsidRPr="007203EB">
        <w:t>Rubric for general writing</w:t>
      </w:r>
      <w:r w:rsidR="007203EB" w:rsidRPr="007203EB">
        <w:t xml:space="preserve"> that I will use</w:t>
      </w:r>
      <w:r w:rsidR="007203EB">
        <w:t xml:space="preserve"> (please check the full rubric on BeachBoard)</w:t>
      </w:r>
      <w:r w:rsidR="007203EB" w:rsidRPr="007203EB">
        <w:t>:</w:t>
      </w:r>
    </w:p>
    <w:p w14:paraId="165DA51D" w14:textId="6C8DCA55" w:rsidR="00902606" w:rsidRDefault="00902606" w:rsidP="00902606">
      <w:pPr>
        <w:pStyle w:val="ListParagraph"/>
        <w:numPr>
          <w:ilvl w:val="0"/>
          <w:numId w:val="6"/>
        </w:numPr>
        <w:spacing w:after="200" w:line="276" w:lineRule="auto"/>
      </w:pPr>
      <w:r w:rsidRPr="00902606">
        <w:rPr>
          <w:b/>
        </w:rPr>
        <w:t>Context</w:t>
      </w:r>
      <w:r>
        <w:t xml:space="preserve"> and purpose of writing: demonstrates understanding of context, audience, and purpose responsive to task</w:t>
      </w:r>
    </w:p>
    <w:p w14:paraId="21940495" w14:textId="5FD71509" w:rsidR="00902606" w:rsidRDefault="00902606" w:rsidP="00902606">
      <w:pPr>
        <w:pStyle w:val="ListParagraph"/>
        <w:numPr>
          <w:ilvl w:val="0"/>
          <w:numId w:val="6"/>
        </w:numPr>
        <w:spacing w:after="200" w:line="276" w:lineRule="auto"/>
      </w:pPr>
      <w:r w:rsidRPr="00902606">
        <w:rPr>
          <w:b/>
        </w:rPr>
        <w:t>Content</w:t>
      </w:r>
      <w:r>
        <w:t xml:space="preserve"> development: appropriate, relevant and compelling content to illustrate mastery of the topic and shaping the work</w:t>
      </w:r>
    </w:p>
    <w:p w14:paraId="468080B3" w14:textId="594ED4A2" w:rsidR="00902606" w:rsidRDefault="00902606" w:rsidP="00902606">
      <w:pPr>
        <w:pStyle w:val="ListParagraph"/>
        <w:numPr>
          <w:ilvl w:val="0"/>
          <w:numId w:val="6"/>
        </w:numPr>
        <w:spacing w:after="200" w:line="276" w:lineRule="auto"/>
      </w:pPr>
      <w:r w:rsidRPr="00902606">
        <w:rPr>
          <w:b/>
        </w:rPr>
        <w:t>Genre</w:t>
      </w:r>
      <w:r>
        <w:t xml:space="preserve"> and disciplinary conventions: </w:t>
      </w:r>
      <w:proofErr w:type="gramStart"/>
      <w:r>
        <w:t>follows</w:t>
      </w:r>
      <w:proofErr w:type="gramEnd"/>
      <w:r>
        <w:t xml:space="preserve"> conventions for organization, content presentation, formatting and stylistic choices according to the writing task and discipline</w:t>
      </w:r>
    </w:p>
    <w:p w14:paraId="4AD63230" w14:textId="7822A817" w:rsidR="00902606" w:rsidRDefault="00902606" w:rsidP="00902606">
      <w:pPr>
        <w:pStyle w:val="ListParagraph"/>
        <w:numPr>
          <w:ilvl w:val="0"/>
          <w:numId w:val="6"/>
        </w:numPr>
        <w:spacing w:after="200" w:line="276" w:lineRule="auto"/>
      </w:pPr>
      <w:r w:rsidRPr="00902606">
        <w:rPr>
          <w:b/>
        </w:rPr>
        <w:t>Sources</w:t>
      </w:r>
      <w:r>
        <w:t xml:space="preserve"> and evidence: high-quality, relevant sources</w:t>
      </w:r>
    </w:p>
    <w:p w14:paraId="70AD77EB" w14:textId="306500A2" w:rsidR="00902606" w:rsidRDefault="00902606" w:rsidP="00902606">
      <w:pPr>
        <w:pStyle w:val="ListParagraph"/>
        <w:numPr>
          <w:ilvl w:val="0"/>
          <w:numId w:val="6"/>
        </w:numPr>
        <w:spacing w:after="200" w:line="276" w:lineRule="auto"/>
      </w:pPr>
      <w:r w:rsidRPr="00902606">
        <w:rPr>
          <w:b/>
        </w:rPr>
        <w:t>Control</w:t>
      </w:r>
      <w:r>
        <w:t xml:space="preserve"> of syntax and mechanics: graceful language and fluency</w:t>
      </w:r>
    </w:p>
    <w:p w14:paraId="73EF7548" w14:textId="13A9566B" w:rsidR="00902606" w:rsidRPr="00902606" w:rsidRDefault="00902606" w:rsidP="00902606">
      <w:pPr>
        <w:spacing w:after="200" w:line="276" w:lineRule="auto"/>
      </w:pPr>
      <w:r w:rsidRPr="00902606">
        <w:t>Each criterion gets between 0 and 3 points, with 0 meaning insufficient, 1 meaning ok, 2 meaning good, and 3 exceeding expectations.</w:t>
      </w:r>
    </w:p>
    <w:sectPr w:rsidR="00902606" w:rsidRPr="00902606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6C8DA6" w14:textId="77777777" w:rsidR="00A904AB" w:rsidRDefault="00A904AB">
      <w:r>
        <w:separator/>
      </w:r>
    </w:p>
  </w:endnote>
  <w:endnote w:type="continuationSeparator" w:id="0">
    <w:p w14:paraId="46C7B7D4" w14:textId="77777777" w:rsidR="00A904AB" w:rsidRDefault="00A90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altName w:val="Arial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D56610" w14:textId="77777777" w:rsidR="007B1578" w:rsidRDefault="007B1578" w:rsidP="00470BE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B95418" w14:textId="77777777" w:rsidR="007B1578" w:rsidRDefault="007B1578" w:rsidP="00D150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E76298" w14:textId="0911C628" w:rsidR="007B1578" w:rsidRPr="00D150A5" w:rsidRDefault="007B1578" w:rsidP="00470BE3">
    <w:pPr>
      <w:pStyle w:val="Footer"/>
      <w:framePr w:wrap="around" w:vAnchor="text" w:hAnchor="margin" w:xAlign="right" w:y="1"/>
      <w:rPr>
        <w:rStyle w:val="PageNumber"/>
        <w:i/>
        <w:sz w:val="20"/>
      </w:rPr>
    </w:pPr>
    <w:r w:rsidRPr="00D150A5">
      <w:rPr>
        <w:rStyle w:val="PageNumber"/>
        <w:i/>
        <w:sz w:val="20"/>
      </w:rPr>
      <w:t xml:space="preserve">Page </w:t>
    </w:r>
    <w:r w:rsidRPr="00D150A5">
      <w:rPr>
        <w:rStyle w:val="PageNumber"/>
        <w:i/>
        <w:sz w:val="20"/>
      </w:rPr>
      <w:fldChar w:fldCharType="begin"/>
    </w:r>
    <w:r w:rsidRPr="00D150A5">
      <w:rPr>
        <w:rStyle w:val="PageNumber"/>
        <w:i/>
        <w:sz w:val="20"/>
      </w:rPr>
      <w:instrText xml:space="preserve">PAGE  </w:instrText>
    </w:r>
    <w:r w:rsidRPr="00D150A5">
      <w:rPr>
        <w:rStyle w:val="PageNumber"/>
        <w:i/>
        <w:sz w:val="20"/>
      </w:rPr>
      <w:fldChar w:fldCharType="separate"/>
    </w:r>
    <w:r w:rsidR="00781069">
      <w:rPr>
        <w:rStyle w:val="PageNumber"/>
        <w:i/>
        <w:noProof/>
        <w:sz w:val="20"/>
      </w:rPr>
      <w:t>2</w:t>
    </w:r>
    <w:r w:rsidRPr="00D150A5">
      <w:rPr>
        <w:rStyle w:val="PageNumber"/>
        <w:i/>
        <w:sz w:val="20"/>
      </w:rPr>
      <w:fldChar w:fldCharType="end"/>
    </w:r>
    <w:r w:rsidRPr="00D150A5">
      <w:rPr>
        <w:rStyle w:val="PageNumber"/>
        <w:i/>
        <w:sz w:val="20"/>
      </w:rPr>
      <w:t xml:space="preserve"> of </w:t>
    </w:r>
    <w:r>
      <w:rPr>
        <w:rStyle w:val="PageNumber"/>
        <w:i/>
        <w:sz w:val="20"/>
      </w:rPr>
      <w:t>1</w:t>
    </w:r>
  </w:p>
  <w:p w14:paraId="2DBE294D" w14:textId="2C6F8851" w:rsidR="007B1578" w:rsidRPr="006B33CC" w:rsidRDefault="007B1578" w:rsidP="006B33CC">
    <w:pPr>
      <w:pBdr>
        <w:top w:val="single" w:sz="4" w:space="1" w:color="auto"/>
      </w:pBdr>
      <w:tabs>
        <w:tab w:val="right" w:pos="9360"/>
      </w:tabs>
      <w:autoSpaceDE w:val="0"/>
      <w:autoSpaceDN w:val="0"/>
      <w:adjustRightInd w:val="0"/>
      <w:ind w:right="360"/>
      <w:rPr>
        <w:i/>
        <w:iCs/>
        <w:sz w:val="20"/>
        <w:szCs w:val="20"/>
        <w:lang w:val="en-US"/>
      </w:rPr>
    </w:pPr>
    <w:r>
      <w:rPr>
        <w:i/>
        <w:iCs/>
        <w:sz w:val="20"/>
        <w:szCs w:val="20"/>
        <w:lang w:val="en-US"/>
      </w:rPr>
      <w:t>ENGR 390 ICT4S</w:t>
    </w:r>
    <w:r w:rsidRPr="00260B42">
      <w:rPr>
        <w:i/>
        <w:iCs/>
        <w:sz w:val="20"/>
        <w:szCs w:val="20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079F07" w14:textId="77777777" w:rsidR="00A904AB" w:rsidRDefault="00A904AB">
      <w:r>
        <w:separator/>
      </w:r>
    </w:p>
  </w:footnote>
  <w:footnote w:type="continuationSeparator" w:id="0">
    <w:p w14:paraId="76B91A1D" w14:textId="77777777" w:rsidR="00A904AB" w:rsidRDefault="00A904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3A2746" w14:textId="24666F9E" w:rsidR="007B1578" w:rsidRDefault="007B1578" w:rsidP="006B33CC">
    <w:pPr>
      <w:pStyle w:val="Header"/>
      <w:pBdr>
        <w:bottom w:val="single" w:sz="4" w:space="1" w:color="auto"/>
      </w:pBdr>
      <w:tabs>
        <w:tab w:val="clear" w:pos="8640"/>
        <w:tab w:val="right" w:pos="9360"/>
      </w:tabs>
      <w:rPr>
        <w:i/>
        <w:iCs/>
        <w:sz w:val="20"/>
        <w:szCs w:val="20"/>
      </w:rPr>
    </w:pPr>
    <w:r>
      <w:rPr>
        <w:i/>
        <w:iCs/>
        <w:sz w:val="20"/>
        <w:szCs w:val="20"/>
      </w:rPr>
      <w:t>ENGR 390, Spring 201</w:t>
    </w:r>
    <w:r w:rsidR="007203EB">
      <w:rPr>
        <w:i/>
        <w:iCs/>
        <w:sz w:val="20"/>
        <w:szCs w:val="20"/>
      </w:rPr>
      <w:t>9</w:t>
    </w:r>
    <w:r>
      <w:rPr>
        <w:i/>
        <w:iCs/>
        <w:sz w:val="20"/>
        <w:szCs w:val="20"/>
      </w:rPr>
      <w:t xml:space="preserve"> </w:t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  <w:t>California State University Long Beach</w:t>
    </w:r>
  </w:p>
  <w:p w14:paraId="40018AD0" w14:textId="7A9A9354" w:rsidR="007B1578" w:rsidRPr="00AC6B77" w:rsidRDefault="007B1578" w:rsidP="006B33CC">
    <w:pPr>
      <w:pStyle w:val="Header"/>
      <w:pBdr>
        <w:bottom w:val="single" w:sz="4" w:space="1" w:color="auto"/>
      </w:pBdr>
      <w:tabs>
        <w:tab w:val="clear" w:pos="8640"/>
        <w:tab w:val="right" w:pos="9360"/>
      </w:tabs>
      <w:rPr>
        <w:i/>
        <w:iCs/>
        <w:sz w:val="20"/>
        <w:szCs w:val="20"/>
      </w:rPr>
    </w:pPr>
    <w:r>
      <w:rPr>
        <w:i/>
        <w:iCs/>
        <w:sz w:val="20"/>
        <w:szCs w:val="20"/>
      </w:rPr>
      <w:t>ICT4S</w:t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  <w:t>Birgit Penzenstadler</w:t>
    </w:r>
    <w:r w:rsidRPr="00AC6B77"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</w:p>
  <w:p w14:paraId="163713FF" w14:textId="77777777" w:rsidR="007B1578" w:rsidRPr="006B33CC" w:rsidRDefault="007B1578" w:rsidP="006B33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90CDB"/>
    <w:multiLevelType w:val="hybridMultilevel"/>
    <w:tmpl w:val="C95A2D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B21538"/>
    <w:multiLevelType w:val="hybridMultilevel"/>
    <w:tmpl w:val="8222C3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01395D"/>
    <w:multiLevelType w:val="hybridMultilevel"/>
    <w:tmpl w:val="BA48CA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B72301"/>
    <w:multiLevelType w:val="hybridMultilevel"/>
    <w:tmpl w:val="FDDCA5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474DF9"/>
    <w:multiLevelType w:val="hybridMultilevel"/>
    <w:tmpl w:val="3326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FE7DC9"/>
    <w:multiLevelType w:val="hybridMultilevel"/>
    <w:tmpl w:val="DD823D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38C78B8"/>
    <w:multiLevelType w:val="hybridMultilevel"/>
    <w:tmpl w:val="9998DB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3B2BFE"/>
    <w:multiLevelType w:val="hybridMultilevel"/>
    <w:tmpl w:val="7048D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embedSystemFonts/>
  <w:proofState w:grammar="clean"/>
  <w:attachedTemplate r:id="rId1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91"/>
    <w:rsid w:val="00001A18"/>
    <w:rsid w:val="000117F3"/>
    <w:rsid w:val="00026D2F"/>
    <w:rsid w:val="0002723C"/>
    <w:rsid w:val="00031F2E"/>
    <w:rsid w:val="000404A3"/>
    <w:rsid w:val="00045B91"/>
    <w:rsid w:val="00054F18"/>
    <w:rsid w:val="000B4666"/>
    <w:rsid w:val="000B6F68"/>
    <w:rsid w:val="000C5454"/>
    <w:rsid w:val="000E3A0D"/>
    <w:rsid w:val="000E7638"/>
    <w:rsid w:val="000F47D0"/>
    <w:rsid w:val="001379D8"/>
    <w:rsid w:val="00137FA6"/>
    <w:rsid w:val="00172BFE"/>
    <w:rsid w:val="001C5DB2"/>
    <w:rsid w:val="001D6B05"/>
    <w:rsid w:val="001F1AC0"/>
    <w:rsid w:val="001F2D22"/>
    <w:rsid w:val="00226719"/>
    <w:rsid w:val="002559ED"/>
    <w:rsid w:val="0026561C"/>
    <w:rsid w:val="00267868"/>
    <w:rsid w:val="00271F7F"/>
    <w:rsid w:val="00292578"/>
    <w:rsid w:val="00297304"/>
    <w:rsid w:val="002C3BF8"/>
    <w:rsid w:val="002F7640"/>
    <w:rsid w:val="003022D6"/>
    <w:rsid w:val="00386232"/>
    <w:rsid w:val="00386A1F"/>
    <w:rsid w:val="00394401"/>
    <w:rsid w:val="003F67AC"/>
    <w:rsid w:val="00401FE7"/>
    <w:rsid w:val="00404A37"/>
    <w:rsid w:val="0042396F"/>
    <w:rsid w:val="00430682"/>
    <w:rsid w:val="004330BE"/>
    <w:rsid w:val="00435EDB"/>
    <w:rsid w:val="004413DC"/>
    <w:rsid w:val="0044481D"/>
    <w:rsid w:val="00470581"/>
    <w:rsid w:val="00470BE3"/>
    <w:rsid w:val="00496791"/>
    <w:rsid w:val="004B789F"/>
    <w:rsid w:val="004E2E94"/>
    <w:rsid w:val="004E6F1D"/>
    <w:rsid w:val="004E7B59"/>
    <w:rsid w:val="0052519E"/>
    <w:rsid w:val="00530B5B"/>
    <w:rsid w:val="00556DF8"/>
    <w:rsid w:val="005940C8"/>
    <w:rsid w:val="00596953"/>
    <w:rsid w:val="00596FD2"/>
    <w:rsid w:val="005B3D45"/>
    <w:rsid w:val="005E04AC"/>
    <w:rsid w:val="005E091B"/>
    <w:rsid w:val="005E3881"/>
    <w:rsid w:val="005E6A51"/>
    <w:rsid w:val="005F4E1F"/>
    <w:rsid w:val="005F7FFB"/>
    <w:rsid w:val="006600F1"/>
    <w:rsid w:val="00660102"/>
    <w:rsid w:val="00662CA4"/>
    <w:rsid w:val="00666F0E"/>
    <w:rsid w:val="00690EA9"/>
    <w:rsid w:val="00694BD4"/>
    <w:rsid w:val="0069618A"/>
    <w:rsid w:val="006A60BF"/>
    <w:rsid w:val="006B1B45"/>
    <w:rsid w:val="006B33CC"/>
    <w:rsid w:val="006C523B"/>
    <w:rsid w:val="006C6F5A"/>
    <w:rsid w:val="006D2B7B"/>
    <w:rsid w:val="006E0164"/>
    <w:rsid w:val="006E22F9"/>
    <w:rsid w:val="006E5B81"/>
    <w:rsid w:val="00700C08"/>
    <w:rsid w:val="0071479C"/>
    <w:rsid w:val="007203EB"/>
    <w:rsid w:val="0072077B"/>
    <w:rsid w:val="0073114C"/>
    <w:rsid w:val="00741962"/>
    <w:rsid w:val="0074792D"/>
    <w:rsid w:val="00750AB7"/>
    <w:rsid w:val="0076317E"/>
    <w:rsid w:val="00781069"/>
    <w:rsid w:val="00783217"/>
    <w:rsid w:val="007B0703"/>
    <w:rsid w:val="007B1578"/>
    <w:rsid w:val="007C7651"/>
    <w:rsid w:val="007E22A0"/>
    <w:rsid w:val="007E4C4C"/>
    <w:rsid w:val="007F01E2"/>
    <w:rsid w:val="007F667C"/>
    <w:rsid w:val="008028A6"/>
    <w:rsid w:val="00806DB5"/>
    <w:rsid w:val="00807272"/>
    <w:rsid w:val="00831062"/>
    <w:rsid w:val="00832167"/>
    <w:rsid w:val="00847092"/>
    <w:rsid w:val="00850982"/>
    <w:rsid w:val="0087592B"/>
    <w:rsid w:val="00883154"/>
    <w:rsid w:val="00897BA1"/>
    <w:rsid w:val="008B76B7"/>
    <w:rsid w:val="008D1D97"/>
    <w:rsid w:val="008F212D"/>
    <w:rsid w:val="00902606"/>
    <w:rsid w:val="00914913"/>
    <w:rsid w:val="00935D95"/>
    <w:rsid w:val="00952606"/>
    <w:rsid w:val="00976F1F"/>
    <w:rsid w:val="009A7644"/>
    <w:rsid w:val="009B367B"/>
    <w:rsid w:val="009E6BA9"/>
    <w:rsid w:val="009F4988"/>
    <w:rsid w:val="009F72E0"/>
    <w:rsid w:val="00A00617"/>
    <w:rsid w:val="00A0132C"/>
    <w:rsid w:val="00A23A96"/>
    <w:rsid w:val="00A26D48"/>
    <w:rsid w:val="00A328E7"/>
    <w:rsid w:val="00A5338A"/>
    <w:rsid w:val="00A5435C"/>
    <w:rsid w:val="00A60554"/>
    <w:rsid w:val="00A81C8E"/>
    <w:rsid w:val="00A904AB"/>
    <w:rsid w:val="00A92F3B"/>
    <w:rsid w:val="00AA05C1"/>
    <w:rsid w:val="00AC3E8B"/>
    <w:rsid w:val="00AC6B77"/>
    <w:rsid w:val="00AD3D45"/>
    <w:rsid w:val="00AD5132"/>
    <w:rsid w:val="00AE60E4"/>
    <w:rsid w:val="00AE7D92"/>
    <w:rsid w:val="00AF64F8"/>
    <w:rsid w:val="00B070BB"/>
    <w:rsid w:val="00B107B5"/>
    <w:rsid w:val="00B201F7"/>
    <w:rsid w:val="00B2054E"/>
    <w:rsid w:val="00B3721E"/>
    <w:rsid w:val="00B426AB"/>
    <w:rsid w:val="00B52A0D"/>
    <w:rsid w:val="00B52D92"/>
    <w:rsid w:val="00B52DC9"/>
    <w:rsid w:val="00B75D17"/>
    <w:rsid w:val="00B82A78"/>
    <w:rsid w:val="00B920D0"/>
    <w:rsid w:val="00B93117"/>
    <w:rsid w:val="00BA4D17"/>
    <w:rsid w:val="00BC46D7"/>
    <w:rsid w:val="00BE6EEF"/>
    <w:rsid w:val="00C10384"/>
    <w:rsid w:val="00C110EE"/>
    <w:rsid w:val="00C260B9"/>
    <w:rsid w:val="00C51971"/>
    <w:rsid w:val="00C6147A"/>
    <w:rsid w:val="00C71C4F"/>
    <w:rsid w:val="00C95D92"/>
    <w:rsid w:val="00CC495A"/>
    <w:rsid w:val="00CD5219"/>
    <w:rsid w:val="00CD74C9"/>
    <w:rsid w:val="00D03A4D"/>
    <w:rsid w:val="00D150A5"/>
    <w:rsid w:val="00D644A4"/>
    <w:rsid w:val="00D74BFA"/>
    <w:rsid w:val="00D926D8"/>
    <w:rsid w:val="00D94BB8"/>
    <w:rsid w:val="00DA54F0"/>
    <w:rsid w:val="00DB1444"/>
    <w:rsid w:val="00DC2308"/>
    <w:rsid w:val="00DC5079"/>
    <w:rsid w:val="00DD185D"/>
    <w:rsid w:val="00DD6532"/>
    <w:rsid w:val="00DD7BC4"/>
    <w:rsid w:val="00DE49FC"/>
    <w:rsid w:val="00E00CA9"/>
    <w:rsid w:val="00E10FFE"/>
    <w:rsid w:val="00E13E7C"/>
    <w:rsid w:val="00E21941"/>
    <w:rsid w:val="00E511B2"/>
    <w:rsid w:val="00E64988"/>
    <w:rsid w:val="00F14014"/>
    <w:rsid w:val="00F27573"/>
    <w:rsid w:val="00F47A8A"/>
    <w:rsid w:val="00F47CC0"/>
    <w:rsid w:val="00F63BD0"/>
    <w:rsid w:val="00F668E8"/>
    <w:rsid w:val="00F67E7D"/>
    <w:rsid w:val="00F77B54"/>
    <w:rsid w:val="00F850FA"/>
    <w:rsid w:val="00F95E5A"/>
    <w:rsid w:val="00FA4EE9"/>
    <w:rsid w:val="00FB3A3C"/>
    <w:rsid w:val="00FD2DE7"/>
    <w:rsid w:val="00FF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9AA25"/>
  <w14:defaultImageDpi w14:val="0"/>
  <w15:docId w15:val="{1D448469-6B0E-DE4B-A513-0E392BE15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1F7"/>
    <w:pPr>
      <w:spacing w:after="0" w:line="240" w:lineRule="auto"/>
    </w:pPr>
    <w:rPr>
      <w:sz w:val="24"/>
      <w:szCs w:val="24"/>
      <w:lang w:val="en-AU"/>
    </w:rPr>
  </w:style>
  <w:style w:type="paragraph" w:styleId="Heading1">
    <w:name w:val="heading 1"/>
    <w:basedOn w:val="Normal"/>
    <w:link w:val="Heading1Char"/>
    <w:uiPriority w:val="9"/>
    <w:qFormat/>
    <w:rsid w:val="007E22A0"/>
    <w:pPr>
      <w:spacing w:before="330" w:after="97"/>
      <w:outlineLvl w:val="0"/>
    </w:pPr>
    <w:rPr>
      <w:b/>
      <w:bCs/>
      <w:color w:val="808080"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F6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en-AU" w:eastAsia="x-none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0B6F68"/>
    <w:rPr>
      <w:rFonts w:asciiTheme="majorHAnsi" w:eastAsiaTheme="majorEastAsia" w:hAnsiTheme="majorHAnsi" w:cs="Times New Roman"/>
      <w:b/>
      <w:bCs/>
      <w:i/>
      <w:iCs/>
      <w:sz w:val="28"/>
      <w:szCs w:val="28"/>
      <w:lang w:val="en-AU" w:eastAsia="x-none"/>
    </w:rPr>
  </w:style>
  <w:style w:type="paragraph" w:styleId="Header">
    <w:name w:val="header"/>
    <w:basedOn w:val="Normal"/>
    <w:link w:val="HeaderChar"/>
    <w:uiPriority w:val="99"/>
    <w:rsid w:val="00AC6B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cs="Times New Roman"/>
      <w:sz w:val="24"/>
      <w:szCs w:val="24"/>
      <w:lang w:val="en-AU" w:eastAsia="x-none"/>
    </w:rPr>
  </w:style>
  <w:style w:type="paragraph" w:styleId="Footer">
    <w:name w:val="footer"/>
    <w:basedOn w:val="Normal"/>
    <w:link w:val="FooterChar"/>
    <w:uiPriority w:val="99"/>
    <w:rsid w:val="00AC6B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  <w:lang w:val="en-AU" w:eastAsia="x-none"/>
    </w:rPr>
  </w:style>
  <w:style w:type="character" w:styleId="Hyperlink">
    <w:name w:val="Hyperlink"/>
    <w:basedOn w:val="DefaultParagraphFont"/>
    <w:uiPriority w:val="99"/>
    <w:rsid w:val="00CD5219"/>
    <w:rPr>
      <w:rFonts w:cs="Times New Roman"/>
      <w:color w:val="003366"/>
      <w:u w:val="single"/>
      <w:shd w:val="clear" w:color="auto" w:fill="auto"/>
    </w:rPr>
  </w:style>
  <w:style w:type="paragraph" w:styleId="NormalWeb">
    <w:name w:val="Normal (Web)"/>
    <w:basedOn w:val="Normal"/>
    <w:uiPriority w:val="99"/>
    <w:rsid w:val="007E22A0"/>
    <w:pPr>
      <w:spacing w:before="72" w:after="144"/>
    </w:pPr>
  </w:style>
  <w:style w:type="paragraph" w:styleId="Title">
    <w:name w:val="Title"/>
    <w:basedOn w:val="Normal"/>
    <w:link w:val="TitleChar"/>
    <w:uiPriority w:val="99"/>
    <w:qFormat/>
    <w:rsid w:val="00B201F7"/>
    <w:pPr>
      <w:spacing w:before="240" w:after="60"/>
      <w:jc w:val="center"/>
      <w:outlineLvl w:val="0"/>
    </w:pPr>
    <w:rPr>
      <w:rFonts w:ascii="Arial" w:eastAsia="SimSun" w:hAnsi="Arial" w:cs="Arial"/>
      <w:b/>
      <w:bCs/>
      <w:kern w:val="28"/>
      <w:sz w:val="32"/>
      <w:szCs w:val="32"/>
      <w:lang w:val="en-GB" w:eastAsia="zh-CN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="Times New Roman"/>
      <w:b/>
      <w:bCs/>
      <w:kern w:val="28"/>
      <w:sz w:val="32"/>
      <w:szCs w:val="32"/>
      <w:lang w:val="en-AU" w:eastAsia="x-none"/>
    </w:rPr>
  </w:style>
  <w:style w:type="paragraph" w:styleId="Subtitle">
    <w:name w:val="Subtitle"/>
    <w:basedOn w:val="Normal"/>
    <w:next w:val="Normal"/>
    <w:link w:val="SubtitleChar"/>
    <w:uiPriority w:val="99"/>
    <w:qFormat/>
    <w:rsid w:val="00B201F7"/>
    <w:pPr>
      <w:autoSpaceDE w:val="0"/>
      <w:autoSpaceDN w:val="0"/>
      <w:spacing w:before="120" w:after="60" w:line="360" w:lineRule="auto"/>
      <w:ind w:left="284" w:right="284"/>
      <w:jc w:val="center"/>
      <w:outlineLvl w:val="1"/>
    </w:pPr>
    <w:rPr>
      <w:rFonts w:ascii="Arial" w:eastAsia="SimSun" w:hAnsi="Arial" w:cs="Arial"/>
      <w:b/>
      <w:bCs/>
      <w:sz w:val="20"/>
      <w:szCs w:val="20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asciiTheme="majorHAnsi" w:eastAsiaTheme="majorEastAsia" w:hAnsiTheme="majorHAnsi" w:cs="Times New Roman"/>
      <w:sz w:val="24"/>
      <w:szCs w:val="24"/>
      <w:lang w:val="en-AU" w:eastAsia="x-none"/>
    </w:rPr>
  </w:style>
  <w:style w:type="paragraph" w:customStyle="1" w:styleId="IEEEMainTextCharChar">
    <w:name w:val="IEEE Main Text Char Char"/>
    <w:basedOn w:val="Normal"/>
    <w:uiPriority w:val="99"/>
    <w:rsid w:val="00B201F7"/>
    <w:pPr>
      <w:autoSpaceDE w:val="0"/>
      <w:autoSpaceDN w:val="0"/>
      <w:spacing w:before="60" w:after="60"/>
      <w:ind w:left="239" w:right="239"/>
      <w:jc w:val="both"/>
    </w:pPr>
    <w:rPr>
      <w:rFonts w:eastAsia="SimSun"/>
      <w:kern w:val="28"/>
    </w:rPr>
  </w:style>
  <w:style w:type="character" w:styleId="HTMLCode">
    <w:name w:val="HTML Code"/>
    <w:basedOn w:val="DefaultParagraphFont"/>
    <w:uiPriority w:val="99"/>
    <w:rsid w:val="000B6F68"/>
    <w:rPr>
      <w:rFonts w:ascii="Courier New" w:hAnsi="Courier New" w:cs="Times New Roman"/>
      <w:sz w:val="22"/>
    </w:rPr>
  </w:style>
  <w:style w:type="table" w:styleId="TableGrid">
    <w:name w:val="Table Grid"/>
    <w:basedOn w:val="TableNormal"/>
    <w:uiPriority w:val="59"/>
    <w:rsid w:val="00694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D150A5"/>
  </w:style>
  <w:style w:type="paragraph" w:styleId="ListParagraph">
    <w:name w:val="List Paragraph"/>
    <w:basedOn w:val="Normal"/>
    <w:uiPriority w:val="34"/>
    <w:qFormat/>
    <w:rsid w:val="00750A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0EA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EA9"/>
    <w:rPr>
      <w:rFonts w:ascii="Segoe UI" w:hAnsi="Segoe UI" w:cs="Segoe UI"/>
      <w:sz w:val="18"/>
      <w:szCs w:val="18"/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26561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561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561C"/>
    <w:rPr>
      <w:sz w:val="24"/>
      <w:szCs w:val="24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561C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561C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9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34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609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85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2092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848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119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623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093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1110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450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501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555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46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4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6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6912">
          <w:marLeft w:val="255"/>
          <w:marRight w:val="0"/>
          <w:marTop w:val="3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914">
          <w:marLeft w:val="78"/>
          <w:marRight w:val="0"/>
          <w:marTop w:val="240"/>
          <w:marBottom w:val="39"/>
          <w:divBdr>
            <w:top w:val="double" w:sz="6" w:space="0" w:color="808080"/>
            <w:left w:val="double" w:sz="6" w:space="0" w:color="808080"/>
            <w:bottom w:val="double" w:sz="6" w:space="0" w:color="808080"/>
            <w:right w:val="double" w:sz="6" w:space="0" w:color="808080"/>
          </w:divBdr>
        </w:div>
        <w:div w:id="1926456915">
          <w:marLeft w:val="0"/>
          <w:marRight w:val="0"/>
          <w:marTop w:val="0"/>
          <w:marBottom w:val="0"/>
          <w:divBdr>
            <w:top w:val="double" w:sz="6" w:space="0" w:color="808080"/>
            <w:left w:val="double" w:sz="6" w:space="0" w:color="808080"/>
            <w:bottom w:val="double" w:sz="6" w:space="0" w:color="808080"/>
            <w:right w:val="double" w:sz="6" w:space="0" w:color="808080"/>
          </w:divBdr>
        </w:div>
      </w:divsChild>
    </w:div>
    <w:div w:id="20360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966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36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23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4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Documents%20and%20Settings\Ban%20Al-Ani\Application%20Data\Microsoft\Templates\ICS%20102%20Update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Settings\Ban Al-Ani\Application Data\Microsoft\Templates\ICS 102 Updated.dot</Template>
  <TotalTime>7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</vt:lpstr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subject/>
  <dc:creator>Basil Naji</dc:creator>
  <cp:keywords/>
  <dc:description/>
  <cp:lastModifiedBy>Birgit Penzenstadler</cp:lastModifiedBy>
  <cp:revision>6</cp:revision>
  <cp:lastPrinted>2019-01-30T18:37:00Z</cp:lastPrinted>
  <dcterms:created xsi:type="dcterms:W3CDTF">2019-01-24T10:00:00Z</dcterms:created>
  <dcterms:modified xsi:type="dcterms:W3CDTF">2019-01-30T18:38:00Z</dcterms:modified>
</cp:coreProperties>
</file>